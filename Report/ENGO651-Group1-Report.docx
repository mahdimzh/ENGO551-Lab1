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6"/>
      </w:tblGrid>
      <w:tr w:rsidR="004B7E44" w14:paraId="6F1B814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6DB0862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C2EAA8C" wp14:editId="2132DE2D">
                      <wp:extent cx="6119038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19038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C11E52" w14:textId="77777777" w:rsidR="003F4A69" w:rsidRDefault="003F4A69" w:rsidP="003F4A69">
                                  <w:pPr>
                                    <w:pStyle w:val="Title"/>
                                    <w:rPr>
                                      <w:sz w:val="48"/>
                                      <w:szCs w:val="22"/>
                                    </w:rPr>
                                  </w:pPr>
                                  <w:r w:rsidRPr="003F4A69">
                                    <w:rPr>
                                      <w:sz w:val="48"/>
                                      <w:szCs w:val="22"/>
                                    </w:rPr>
                                    <w:t xml:space="preserve">AI-Powered Route Recommendations Web Application based on </w:t>
                                  </w:r>
                                </w:p>
                                <w:p w14:paraId="0F484EAC" w14:textId="378231E6" w:rsidR="004B7E44" w:rsidRPr="003F4A69" w:rsidRDefault="003F4A69" w:rsidP="003F4A69">
                                  <w:pPr>
                                    <w:pStyle w:val="Title"/>
                                    <w:rPr>
                                      <w:sz w:val="48"/>
                                      <w:szCs w:val="22"/>
                                    </w:rPr>
                                  </w:pPr>
                                  <w:r w:rsidRPr="003F4A69">
                                    <w:rPr>
                                      <w:b w:val="0"/>
                                      <w:bCs/>
                                      <w:color w:val="FFFF00"/>
                                      <w:sz w:val="48"/>
                                      <w:szCs w:val="22"/>
                                    </w:rPr>
                                    <w:t>Extreme Weather Conditions</w:t>
                                  </w:r>
                                  <w:r w:rsidRPr="003F4A69">
                                    <w:rPr>
                                      <w:sz w:val="48"/>
                                      <w:szCs w:val="22"/>
                                    </w:rPr>
                                    <w:t xml:space="preserve"> and </w:t>
                                  </w:r>
                                  <w:r w:rsidRPr="003F4A69">
                                    <w:rPr>
                                      <w:color w:val="00B050"/>
                                      <w:sz w:val="48"/>
                                      <w:szCs w:val="22"/>
                                    </w:rPr>
                                    <w:t>Green Gas Emissions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C2EAA8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81.8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" filled="f" stroked="f" strokeweight=".5pt">
                      <v:textbox>
                        <w:txbxContent>
                          <w:p w14:paraId="18C11E52" w14:textId="77777777" w:rsidR="003F4A69" w:rsidRDefault="003F4A69" w:rsidP="003F4A69">
                            <w:pPr>
                              <w:pStyle w:val="Title"/>
                              <w:rPr>
                                <w:sz w:val="48"/>
                                <w:szCs w:val="22"/>
                              </w:rPr>
                            </w:pPr>
                            <w:r w:rsidRPr="003F4A69">
                              <w:rPr>
                                <w:sz w:val="48"/>
                                <w:szCs w:val="22"/>
                              </w:rPr>
                              <w:t xml:space="preserve">AI-Powered Route Recommendations Web Application based on </w:t>
                            </w:r>
                          </w:p>
                          <w:p w14:paraId="0F484EAC" w14:textId="378231E6" w:rsidR="004B7E44" w:rsidRPr="003F4A69" w:rsidRDefault="003F4A69" w:rsidP="003F4A69">
                            <w:pPr>
                              <w:pStyle w:val="Title"/>
                              <w:rPr>
                                <w:sz w:val="48"/>
                                <w:szCs w:val="22"/>
                              </w:rPr>
                            </w:pPr>
                            <w:r w:rsidRPr="003F4A69">
                              <w:rPr>
                                <w:b w:val="0"/>
                                <w:bCs/>
                                <w:color w:val="FFFF00"/>
                                <w:sz w:val="48"/>
                                <w:szCs w:val="22"/>
                              </w:rPr>
                              <w:t>Extreme Weather Conditions</w:t>
                            </w:r>
                            <w:r w:rsidRPr="003F4A69">
                              <w:rPr>
                                <w:sz w:val="48"/>
                                <w:szCs w:val="22"/>
                              </w:rPr>
                              <w:t xml:space="preserve"> and </w:t>
                            </w:r>
                            <w:r w:rsidRPr="003F4A69">
                              <w:rPr>
                                <w:color w:val="00B050"/>
                                <w:sz w:val="48"/>
                                <w:szCs w:val="22"/>
                              </w:rPr>
                              <w:t>Green Gas Emissions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817F1E5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4DE7069" wp14:editId="348B2E02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C93633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9A7A2C0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A70CF9A" wp14:editId="34D92EB9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C747A8" w14:textId="4BD23747" w:rsidR="004B7E44" w:rsidRDefault="003F4A69" w:rsidP="004B7E44">
                                  <w:pPr>
                                    <w:pStyle w:val="Subtitle"/>
                                    <w:rPr>
                                      <w:sz w:val="40"/>
                                      <w:szCs w:val="12"/>
                                    </w:rPr>
                                  </w:pPr>
                                  <w:r w:rsidRPr="003F4A69">
                                    <w:rPr>
                                      <w:sz w:val="40"/>
                                      <w:szCs w:val="12"/>
                                    </w:rPr>
                                    <w:t>Hadi Aghazadeh (30181045)</w:t>
                                  </w:r>
                                </w:p>
                                <w:p w14:paraId="34E9193F" w14:textId="778BC7A9" w:rsidR="003F4A69" w:rsidRDefault="003F4A69" w:rsidP="004B7E44">
                                  <w:pPr>
                                    <w:pStyle w:val="Subtitle"/>
                                    <w:rPr>
                                      <w:sz w:val="40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40"/>
                                      <w:szCs w:val="12"/>
                                    </w:rPr>
                                    <w:t xml:space="preserve">Mahdi </w:t>
                                  </w:r>
                                  <w:proofErr w:type="spellStart"/>
                                  <w:r>
                                    <w:rPr>
                                      <w:sz w:val="40"/>
                                      <w:szCs w:val="12"/>
                                    </w:rPr>
                                    <w:t>Mohammadizadeh</w:t>
                                  </w:r>
                                  <w:proofErr w:type="spellEnd"/>
                                  <w:r>
                                    <w:rPr>
                                      <w:sz w:val="40"/>
                                      <w:szCs w:val="12"/>
                                    </w:rPr>
                                    <w:t xml:space="preserve"> (</w:t>
                                  </w:r>
                                  <w:r w:rsidRPr="003F4A69">
                                    <w:rPr>
                                      <w:sz w:val="40"/>
                                      <w:szCs w:val="12"/>
                                    </w:rPr>
                                    <w:t>30175778</w:t>
                                  </w:r>
                                  <w:r>
                                    <w:rPr>
                                      <w:sz w:val="40"/>
                                      <w:szCs w:val="12"/>
                                    </w:rPr>
                                    <w:t>)</w:t>
                                  </w:r>
                                </w:p>
                                <w:p w14:paraId="625BD1C8" w14:textId="77777777" w:rsidR="003F4A69" w:rsidRPr="003F4A69" w:rsidRDefault="003F4A69" w:rsidP="004B7E44">
                                  <w:pPr>
                                    <w:pStyle w:val="Subtitle"/>
                                    <w:rPr>
                                      <w:sz w:val="40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70CF9A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43C747A8" w14:textId="4BD23747" w:rsidR="004B7E44" w:rsidRDefault="003F4A69" w:rsidP="004B7E44">
                            <w:pPr>
                              <w:pStyle w:val="Subtitle"/>
                              <w:rPr>
                                <w:sz w:val="40"/>
                                <w:szCs w:val="12"/>
                              </w:rPr>
                            </w:pPr>
                            <w:r w:rsidRPr="003F4A69">
                              <w:rPr>
                                <w:sz w:val="40"/>
                                <w:szCs w:val="12"/>
                              </w:rPr>
                              <w:t>Hadi Aghazadeh (30181045)</w:t>
                            </w:r>
                          </w:p>
                          <w:p w14:paraId="34E9193F" w14:textId="778BC7A9" w:rsidR="003F4A69" w:rsidRDefault="003F4A69" w:rsidP="004B7E44">
                            <w:pPr>
                              <w:pStyle w:val="Subtitle"/>
                              <w:rPr>
                                <w:sz w:val="40"/>
                                <w:szCs w:val="12"/>
                              </w:rPr>
                            </w:pPr>
                            <w:r>
                              <w:rPr>
                                <w:sz w:val="40"/>
                                <w:szCs w:val="12"/>
                              </w:rPr>
                              <w:t xml:space="preserve">Mahdi </w:t>
                            </w:r>
                            <w:proofErr w:type="spellStart"/>
                            <w:r>
                              <w:rPr>
                                <w:sz w:val="40"/>
                                <w:szCs w:val="12"/>
                              </w:rPr>
                              <w:t>Mohammadizadeh</w:t>
                            </w:r>
                            <w:proofErr w:type="spellEnd"/>
                            <w:r>
                              <w:rPr>
                                <w:sz w:val="40"/>
                                <w:szCs w:val="12"/>
                              </w:rPr>
                              <w:t xml:space="preserve"> (</w:t>
                            </w:r>
                            <w:r w:rsidRPr="003F4A69">
                              <w:rPr>
                                <w:sz w:val="40"/>
                                <w:szCs w:val="12"/>
                              </w:rPr>
                              <w:t>30175778</w:t>
                            </w:r>
                            <w:r>
                              <w:rPr>
                                <w:sz w:val="40"/>
                                <w:szCs w:val="12"/>
                              </w:rPr>
                              <w:t>)</w:t>
                            </w:r>
                          </w:p>
                          <w:p w14:paraId="625BD1C8" w14:textId="77777777" w:rsidR="003F4A69" w:rsidRPr="003F4A69" w:rsidRDefault="003F4A69" w:rsidP="004B7E44">
                            <w:pPr>
                              <w:pStyle w:val="Subtitle"/>
                              <w:rPr>
                                <w:sz w:val="40"/>
                                <w:szCs w:val="1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7E0B84F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3C7A36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AE238A4" wp14:editId="23A39F5B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3164C4" w14:textId="6FEA3C81" w:rsidR="004B7E44" w:rsidRPr="004B7E44" w:rsidRDefault="003F4A69" w:rsidP="004B7E44">
                                  <w:pPr>
                                    <w:pStyle w:val="Heading1"/>
                                  </w:pPr>
                                  <w:r>
                                    <w:t>ENGO 651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E238A4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6D3164C4" w14:textId="6FEA3C81" w:rsidR="004B7E44" w:rsidRPr="004B7E44" w:rsidRDefault="003F4A69" w:rsidP="004B7E44">
                            <w:pPr>
                              <w:pStyle w:val="Heading1"/>
                            </w:pPr>
                            <w:r>
                              <w:t>ENGO 651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4291A3E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7252D3D" wp14:editId="48456C6E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0736A7" w14:textId="5AC9842F" w:rsidR="004B7E44" w:rsidRPr="004B7E44" w:rsidRDefault="003F4A69" w:rsidP="004B7E44">
                                  <w:r>
                                    <w:t>Group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252D3D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200736A7" w14:textId="5AC9842F" w:rsidR="004B7E44" w:rsidRPr="004B7E44" w:rsidRDefault="003F4A69" w:rsidP="004B7E44">
                            <w:r>
                              <w:t>Group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5D87B0" wp14:editId="4C1174BE">
                      <wp:extent cx="4674413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74413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9C8D18" w14:textId="4B3429C6" w:rsidR="004B7E44" w:rsidRDefault="003F4A69" w:rsidP="004B7E44">
                                  <w:r>
                                    <w:t xml:space="preserve">Supervisor: </w:t>
                                  </w:r>
                                  <w:proofErr w:type="spellStart"/>
                                  <w:r>
                                    <w:t>Dr.Steve</w:t>
                                  </w:r>
                                  <w:proofErr w:type="spellEnd"/>
                                  <w:r>
                                    <w:t xml:space="preserve"> Liang</w:t>
                                  </w:r>
                                </w:p>
                                <w:p w14:paraId="14DDB826" w14:textId="38EEDB6B" w:rsidR="004B7E44" w:rsidRPr="004B7E44" w:rsidRDefault="003F4A69" w:rsidP="004B7E44">
                                  <w:r>
                                    <w:t xml:space="preserve">Teacher Assistant: </w:t>
                                  </w:r>
                                  <w:proofErr w:type="spellStart"/>
                                  <w:r>
                                    <w:t>Mahnoush</w:t>
                                  </w:r>
                                  <w:proofErr w:type="spellEnd"/>
                                  <w:r>
                                    <w:t xml:space="preserve"> Mohammadi </w:t>
                                  </w:r>
                                  <w:proofErr w:type="spellStart"/>
                                  <w:r>
                                    <w:t>Jahromi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5D87B0" id="Text Box 10" o:spid="_x0000_s1030" type="#_x0000_t202" style="width:368.0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" filled="f" stroked="f" strokeweight=".5pt">
                      <v:textbox>
                        <w:txbxContent>
                          <w:p w14:paraId="549C8D18" w14:textId="4B3429C6" w:rsidR="004B7E44" w:rsidRDefault="003F4A69" w:rsidP="004B7E44">
                            <w:r>
                              <w:t xml:space="preserve">Supervisor: </w:t>
                            </w:r>
                            <w:proofErr w:type="spellStart"/>
                            <w:r>
                              <w:t>Dr.Steve</w:t>
                            </w:r>
                            <w:proofErr w:type="spellEnd"/>
                            <w:r>
                              <w:t xml:space="preserve"> Liang</w:t>
                            </w:r>
                          </w:p>
                          <w:p w14:paraId="14DDB826" w14:textId="38EEDB6B" w:rsidR="004B7E44" w:rsidRPr="004B7E44" w:rsidRDefault="003F4A69" w:rsidP="004B7E44">
                            <w:r>
                              <w:t xml:space="preserve">Teacher Assistant: </w:t>
                            </w:r>
                            <w:proofErr w:type="spellStart"/>
                            <w:r>
                              <w:t>Mahnoush</w:t>
                            </w:r>
                            <w:proofErr w:type="spellEnd"/>
                            <w:r>
                              <w:t xml:space="preserve"> Mohammadi </w:t>
                            </w:r>
                            <w:proofErr w:type="spellStart"/>
                            <w:r>
                              <w:t>Jahromi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30B64E0" w14:textId="6EEE40BE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4FC18897" wp14:editId="4EA1F13B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B03F3F" wp14:editId="4577336C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A4662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729A55E" w14:textId="77777777" w:rsidR="004B7E44" w:rsidRDefault="004B7E44">
      <w:pPr>
        <w:spacing w:after="200"/>
      </w:pPr>
      <w:r>
        <w:br w:type="page"/>
      </w:r>
    </w:p>
    <w:p w14:paraId="53DDD9B8" w14:textId="4A8390C7" w:rsidR="004B7E44" w:rsidRPr="003F4A69" w:rsidRDefault="003F4A69" w:rsidP="003F4A69">
      <w:pPr>
        <w:pStyle w:val="Heading3"/>
        <w:rPr>
          <w:b/>
          <w:i w:val="0"/>
          <w:sz w:val="44"/>
        </w:rPr>
      </w:pPr>
      <w:r w:rsidRPr="003F4A69">
        <w:rPr>
          <w:b/>
          <w:i w:val="0"/>
          <w:sz w:val="44"/>
        </w:rPr>
        <w:lastRenderedPageBreak/>
        <w:t>Executive Summary</w:t>
      </w:r>
    </w:p>
    <w:p w14:paraId="16DF6F55" w14:textId="690409DA" w:rsidR="004B7E44" w:rsidRDefault="003F4A69" w:rsidP="003F4A69">
      <w:pPr>
        <w:rPr>
          <w:color w:val="auto"/>
        </w:rPr>
      </w:pPr>
      <w:r>
        <w:rPr>
          <w:color w:val="auto"/>
        </w:rPr>
        <w:t>Ds</w:t>
      </w:r>
    </w:p>
    <w:p w14:paraId="1EE30DC5" w14:textId="1C0B7578" w:rsidR="003F4A69" w:rsidRPr="003F4A69" w:rsidRDefault="003F4A69" w:rsidP="003F4A69">
      <w:pPr>
        <w:pStyle w:val="Heading3"/>
        <w:rPr>
          <w:b/>
          <w:i w:val="0"/>
          <w:sz w:val="44"/>
        </w:rPr>
      </w:pPr>
      <w:r w:rsidRPr="003F4A69">
        <w:rPr>
          <w:b/>
          <w:i w:val="0"/>
          <w:sz w:val="44"/>
        </w:rPr>
        <w:t>Problem Statement</w:t>
      </w:r>
    </w:p>
    <w:p w14:paraId="4D1B36D6" w14:textId="0ABA11BB" w:rsidR="003F4A69" w:rsidRPr="003F4A69" w:rsidRDefault="003F4A69" w:rsidP="003F4A69">
      <w:pPr>
        <w:rPr>
          <w:rFonts w:eastAsia="Times New Roman"/>
          <w:color w:val="auto"/>
        </w:rPr>
      </w:pPr>
      <w:r w:rsidRPr="003F4A69">
        <w:rPr>
          <w:rFonts w:eastAsia="Times New Roman"/>
          <w:color w:val="auto"/>
        </w:rPr>
        <w:t>dd</w:t>
      </w:r>
    </w:p>
    <w:p w14:paraId="6678A9ED" w14:textId="7EE80E56" w:rsidR="004B7E44" w:rsidRPr="003F4A69" w:rsidRDefault="003F4A69" w:rsidP="003F4A69">
      <w:pPr>
        <w:pStyle w:val="Heading3"/>
        <w:rPr>
          <w:b/>
          <w:i w:val="0"/>
          <w:sz w:val="44"/>
        </w:rPr>
      </w:pPr>
      <w:r w:rsidRPr="003F4A69">
        <w:rPr>
          <w:b/>
          <w:i w:val="0"/>
          <w:sz w:val="44"/>
        </w:rPr>
        <w:t>Literature Review</w:t>
      </w:r>
    </w:p>
    <w:p w14:paraId="46FE8EB5" w14:textId="3158CF0B" w:rsidR="003F4A69" w:rsidRDefault="003F4A69" w:rsidP="004B7E44">
      <w:pPr>
        <w:rPr>
          <w:color w:val="auto"/>
        </w:rPr>
      </w:pPr>
      <w:r>
        <w:rPr>
          <w:color w:val="auto"/>
        </w:rPr>
        <w:t>Dd</w:t>
      </w:r>
    </w:p>
    <w:p w14:paraId="336FDFC8" w14:textId="0CBAF0C7" w:rsidR="003F4A69" w:rsidRPr="003F4A69" w:rsidRDefault="003F4A69" w:rsidP="003F4A69">
      <w:pPr>
        <w:pStyle w:val="Heading3"/>
        <w:rPr>
          <w:b/>
          <w:i w:val="0"/>
          <w:sz w:val="44"/>
        </w:rPr>
      </w:pPr>
      <w:r w:rsidRPr="003F4A69">
        <w:rPr>
          <w:b/>
          <w:i w:val="0"/>
          <w:sz w:val="44"/>
        </w:rPr>
        <w:t>Solution Summary</w:t>
      </w:r>
    </w:p>
    <w:p w14:paraId="5B2E99CA" w14:textId="25CEBF03" w:rsidR="003F4A69" w:rsidRPr="004B7E44" w:rsidRDefault="003F4A69" w:rsidP="004B7E44">
      <w:pPr>
        <w:rPr>
          <w:color w:val="auto"/>
        </w:rPr>
      </w:pPr>
      <w:r>
        <w:rPr>
          <w:color w:val="auto"/>
        </w:rPr>
        <w:t>d</w:t>
      </w:r>
    </w:p>
    <w:p w14:paraId="72788C8C" w14:textId="77777777" w:rsidR="003F4A69" w:rsidRDefault="003F4A69" w:rsidP="003F4A69">
      <w:pPr>
        <w:rPr>
          <w:rFonts w:asciiTheme="majorHAnsi" w:eastAsia="Times New Roman" w:hAnsiTheme="majorHAnsi" w:cs="Times New Roman"/>
          <w:b/>
          <w:color w:val="auto"/>
          <w:sz w:val="44"/>
        </w:rPr>
      </w:pPr>
      <w:r w:rsidRPr="003F4A69">
        <w:rPr>
          <w:rFonts w:asciiTheme="majorHAnsi" w:eastAsia="Times New Roman" w:hAnsiTheme="majorHAnsi" w:cs="Times New Roman"/>
          <w:b/>
          <w:color w:val="auto"/>
          <w:sz w:val="44"/>
        </w:rPr>
        <w:t xml:space="preserve">Architecture </w:t>
      </w:r>
    </w:p>
    <w:p w14:paraId="3268FA07" w14:textId="7837099C" w:rsidR="003F4A69" w:rsidRDefault="003F4A69" w:rsidP="003F4A69">
      <w:pPr>
        <w:rPr>
          <w:color w:val="auto"/>
        </w:rPr>
      </w:pPr>
      <w:r w:rsidRPr="003F4A69">
        <w:rPr>
          <w:color w:val="auto"/>
        </w:rPr>
        <w:t>D</w:t>
      </w:r>
    </w:p>
    <w:p w14:paraId="7CC739F1" w14:textId="3E7548E7" w:rsidR="003F4A69" w:rsidRPr="003F4A69" w:rsidRDefault="003F4A69" w:rsidP="003F4A69">
      <w:pPr>
        <w:rPr>
          <w:rFonts w:asciiTheme="majorHAnsi" w:eastAsia="Times New Roman" w:hAnsiTheme="majorHAnsi" w:cs="Times New Roman"/>
          <w:b/>
          <w:color w:val="auto"/>
          <w:sz w:val="44"/>
        </w:rPr>
      </w:pPr>
      <w:r w:rsidRPr="003F4A69">
        <w:rPr>
          <w:rFonts w:asciiTheme="majorHAnsi" w:eastAsia="Times New Roman" w:hAnsiTheme="majorHAnsi" w:cs="Times New Roman"/>
          <w:b/>
          <w:color w:val="auto"/>
          <w:sz w:val="44"/>
        </w:rPr>
        <w:t>Results</w:t>
      </w:r>
    </w:p>
    <w:p w14:paraId="60D0D5D1" w14:textId="7240D6E3" w:rsidR="003F4A69" w:rsidRDefault="003F4A69" w:rsidP="003F4A69">
      <w:pPr>
        <w:rPr>
          <w:color w:val="auto"/>
        </w:rPr>
      </w:pPr>
      <w:r>
        <w:rPr>
          <w:color w:val="auto"/>
        </w:rPr>
        <w:t>S</w:t>
      </w:r>
    </w:p>
    <w:p w14:paraId="50288586" w14:textId="01C09927" w:rsidR="003F4A69" w:rsidRPr="003F4A69" w:rsidRDefault="003F4A69" w:rsidP="003F4A69">
      <w:pPr>
        <w:rPr>
          <w:rFonts w:asciiTheme="majorHAnsi" w:eastAsia="Times New Roman" w:hAnsiTheme="majorHAnsi" w:cs="Times New Roman"/>
          <w:b/>
          <w:color w:val="auto"/>
          <w:sz w:val="44"/>
        </w:rPr>
      </w:pPr>
      <w:r w:rsidRPr="003F4A69">
        <w:rPr>
          <w:rFonts w:asciiTheme="majorHAnsi" w:eastAsia="Times New Roman" w:hAnsiTheme="majorHAnsi" w:cs="Times New Roman"/>
          <w:b/>
          <w:color w:val="auto"/>
          <w:sz w:val="44"/>
        </w:rPr>
        <w:t>Lessons Learned</w:t>
      </w:r>
    </w:p>
    <w:p w14:paraId="6167FCFD" w14:textId="6D61536B" w:rsidR="003F4A69" w:rsidRDefault="003F4A69" w:rsidP="003F4A69">
      <w:pPr>
        <w:rPr>
          <w:color w:val="auto"/>
        </w:rPr>
      </w:pPr>
      <w:r>
        <w:rPr>
          <w:color w:val="auto"/>
        </w:rPr>
        <w:t>d</w:t>
      </w:r>
    </w:p>
    <w:p w14:paraId="6860DABF" w14:textId="1322CD17" w:rsidR="003F4A69" w:rsidRPr="003F4A69" w:rsidRDefault="003F4A69" w:rsidP="003F4A69">
      <w:pPr>
        <w:rPr>
          <w:rFonts w:asciiTheme="majorHAnsi" w:eastAsia="Times New Roman" w:hAnsiTheme="majorHAnsi" w:cs="Times New Roman"/>
          <w:b/>
          <w:color w:val="auto"/>
          <w:sz w:val="44"/>
        </w:rPr>
      </w:pPr>
      <w:r w:rsidRPr="003F4A69">
        <w:rPr>
          <w:rFonts w:asciiTheme="majorHAnsi" w:eastAsia="Times New Roman" w:hAnsiTheme="majorHAnsi" w:cs="Times New Roman"/>
          <w:b/>
          <w:color w:val="auto"/>
          <w:sz w:val="44"/>
        </w:rPr>
        <w:t>Conclusion and Discussions</w:t>
      </w:r>
    </w:p>
    <w:p w14:paraId="6AD72F57" w14:textId="537247B2" w:rsidR="003F4A69" w:rsidRDefault="001543BD" w:rsidP="003F4A69">
      <w:pPr>
        <w:rPr>
          <w:color w:val="auto"/>
        </w:rPr>
      </w:pPr>
      <w:r>
        <w:rPr>
          <w:color w:val="auto"/>
        </w:rPr>
        <w:t>D</w:t>
      </w:r>
    </w:p>
    <w:p w14:paraId="50287006" w14:textId="77777777" w:rsidR="001543BD" w:rsidRDefault="001543BD" w:rsidP="003F4A69">
      <w:pPr>
        <w:rPr>
          <w:color w:val="auto"/>
        </w:rPr>
      </w:pPr>
    </w:p>
    <w:p w14:paraId="01EECF24" w14:textId="77777777" w:rsidR="003F4A69" w:rsidRDefault="003F4A69" w:rsidP="003F4A69">
      <w:pPr>
        <w:rPr>
          <w:color w:val="auto"/>
        </w:rPr>
      </w:pPr>
    </w:p>
    <w:p w14:paraId="52303AA6" w14:textId="77777777" w:rsidR="003F4A69" w:rsidRDefault="003F4A69" w:rsidP="003F4A69">
      <w:pPr>
        <w:rPr>
          <w:color w:val="auto"/>
        </w:rPr>
      </w:pPr>
    </w:p>
    <w:p w14:paraId="36BDD589" w14:textId="77777777" w:rsidR="003F4A69" w:rsidRDefault="003F4A69" w:rsidP="003F4A69">
      <w:pPr>
        <w:rPr>
          <w:color w:val="auto"/>
        </w:rPr>
      </w:pPr>
    </w:p>
    <w:p w14:paraId="666450B5" w14:textId="77777777" w:rsidR="003F4A69" w:rsidRDefault="003F4A69" w:rsidP="003F4A69">
      <w:pPr>
        <w:rPr>
          <w:color w:val="auto"/>
        </w:rPr>
      </w:pPr>
    </w:p>
    <w:p w14:paraId="0F826F14" w14:textId="77777777" w:rsidR="003F4A69" w:rsidRDefault="003F4A69" w:rsidP="003F4A69">
      <w:pPr>
        <w:rPr>
          <w:color w:val="auto"/>
        </w:rPr>
      </w:pPr>
    </w:p>
    <w:p w14:paraId="0F3A94F9" w14:textId="77777777" w:rsidR="003F4A69" w:rsidRDefault="003F4A69" w:rsidP="003F4A69">
      <w:pPr>
        <w:rPr>
          <w:color w:val="auto"/>
        </w:rPr>
      </w:pPr>
    </w:p>
    <w:p w14:paraId="0B6012DC" w14:textId="77777777" w:rsidR="003F4A69" w:rsidRDefault="003F4A69" w:rsidP="003F4A69">
      <w:pPr>
        <w:rPr>
          <w:color w:val="auto"/>
        </w:rPr>
      </w:pPr>
    </w:p>
    <w:p w14:paraId="0AFE650B" w14:textId="77777777" w:rsidR="003F4A69" w:rsidRDefault="003F4A69" w:rsidP="003F4A69">
      <w:pPr>
        <w:rPr>
          <w:color w:val="auto"/>
        </w:rPr>
      </w:pPr>
    </w:p>
    <w:p w14:paraId="5C4727BC" w14:textId="77777777" w:rsidR="003F4A69" w:rsidRDefault="003F4A69" w:rsidP="003F4A69">
      <w:pPr>
        <w:rPr>
          <w:color w:val="auto"/>
        </w:rPr>
      </w:pPr>
    </w:p>
    <w:p w14:paraId="24AE1B94" w14:textId="77777777" w:rsidR="003F4A69" w:rsidRDefault="003F4A69" w:rsidP="003F4A69">
      <w:pPr>
        <w:rPr>
          <w:color w:val="auto"/>
        </w:rPr>
      </w:pPr>
    </w:p>
    <w:p w14:paraId="2292EC20" w14:textId="77777777" w:rsidR="003F4A69" w:rsidRDefault="003F4A69" w:rsidP="003F4A69">
      <w:pPr>
        <w:rPr>
          <w:color w:val="auto"/>
        </w:rPr>
      </w:pPr>
    </w:p>
    <w:p w14:paraId="3CDCCF19" w14:textId="77777777" w:rsidR="003F4A69" w:rsidRDefault="003F4A69" w:rsidP="003F4A69">
      <w:pPr>
        <w:rPr>
          <w:color w:val="auto"/>
        </w:rPr>
      </w:pPr>
    </w:p>
    <w:p w14:paraId="25357734" w14:textId="77777777" w:rsidR="003F4A69" w:rsidRDefault="003F4A69" w:rsidP="003F4A69">
      <w:pPr>
        <w:rPr>
          <w:color w:val="auto"/>
        </w:rPr>
      </w:pPr>
    </w:p>
    <w:p w14:paraId="76CB0929" w14:textId="77777777" w:rsidR="003F4A69" w:rsidRDefault="003F4A69" w:rsidP="003F4A69">
      <w:pPr>
        <w:rPr>
          <w:color w:val="auto"/>
        </w:rPr>
      </w:pPr>
    </w:p>
    <w:p w14:paraId="289DE955" w14:textId="77777777" w:rsidR="003F4A69" w:rsidRDefault="003F4A69" w:rsidP="003F4A69">
      <w:pPr>
        <w:rPr>
          <w:color w:val="auto"/>
        </w:rPr>
      </w:pPr>
    </w:p>
    <w:p w14:paraId="0EECBCB3" w14:textId="77777777" w:rsidR="003F4A69" w:rsidRDefault="003F4A69" w:rsidP="003F4A69">
      <w:pPr>
        <w:rPr>
          <w:color w:val="auto"/>
        </w:rPr>
      </w:pPr>
    </w:p>
    <w:p w14:paraId="1C94E7CD" w14:textId="77777777" w:rsidR="003F4A69" w:rsidRDefault="003F4A69" w:rsidP="003F4A69">
      <w:pPr>
        <w:rPr>
          <w:color w:val="auto"/>
        </w:rPr>
      </w:pPr>
    </w:p>
    <w:p w14:paraId="252ACFFE" w14:textId="77777777" w:rsidR="003F4A69" w:rsidRDefault="003F4A69" w:rsidP="003F4A69">
      <w:pPr>
        <w:rPr>
          <w:color w:val="auto"/>
        </w:rPr>
      </w:pPr>
    </w:p>
    <w:p w14:paraId="441AE5F6" w14:textId="77777777" w:rsidR="003F4A69" w:rsidRPr="003F4A69" w:rsidRDefault="003F4A69" w:rsidP="003F4A69">
      <w:pPr>
        <w:rPr>
          <w:color w:val="auto"/>
        </w:rPr>
      </w:pPr>
    </w:p>
    <w:sectPr w:rsidR="003F4A69" w:rsidRPr="003F4A69" w:rsidSect="004B7E44">
      <w:headerReference w:type="default" r:id="rId7"/>
      <w:footerReference w:type="default" r:id="rId8"/>
      <w:footerReference w:type="first" r:id="rId9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48EE8" w14:textId="77777777" w:rsidR="003F4A69" w:rsidRDefault="003F4A69" w:rsidP="004B7E44">
      <w:r>
        <w:separator/>
      </w:r>
    </w:p>
  </w:endnote>
  <w:endnote w:type="continuationSeparator" w:id="0">
    <w:p w14:paraId="3DE756CC" w14:textId="77777777" w:rsidR="003F4A69" w:rsidRDefault="003F4A6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0BDD0C62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38EA3416" w14:textId="7FB53CA8" w:rsidR="004B7E44" w:rsidRDefault="003F4A69" w:rsidP="004B7E44">
          <w:pPr>
            <w:pStyle w:val="Footer"/>
          </w:pPr>
          <w:r>
            <w:t xml:space="preserve">ENGO 651, Group 1: Hadi Aghazadeh, Mahdi </w:t>
          </w:r>
          <w:proofErr w:type="spellStart"/>
          <w:r>
            <w:t>Mohammadizadeh</w:t>
          </w:r>
          <w:proofErr w:type="spellEnd"/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E89664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66998" w14:textId="77777777" w:rsidR="003F4A69" w:rsidRDefault="003F4A69" w:rsidP="004B7E44">
      <w:r>
        <w:separator/>
      </w:r>
    </w:p>
  </w:footnote>
  <w:footnote w:type="continuationSeparator" w:id="0">
    <w:p w14:paraId="4D68AB26" w14:textId="77777777" w:rsidR="003F4A69" w:rsidRDefault="003F4A6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25D40D1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78647EB1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0D971DC3" wp14:editId="795D6713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7AEF7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D971DC3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17AEF7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O2MDexNDUyNrAwNzdX0lEKTi0uzszPAykwrAUAJFnmXSwAAAA="/>
  </w:docVars>
  <w:rsids>
    <w:rsidRoot w:val="003F4A69"/>
    <w:rsid w:val="001543BD"/>
    <w:rsid w:val="00276C85"/>
    <w:rsid w:val="00293B83"/>
    <w:rsid w:val="003F4A69"/>
    <w:rsid w:val="004B7E44"/>
    <w:rsid w:val="004D5252"/>
    <w:rsid w:val="004F2B86"/>
    <w:rsid w:val="005A718F"/>
    <w:rsid w:val="006A3CE7"/>
    <w:rsid w:val="007516CF"/>
    <w:rsid w:val="008B33BC"/>
    <w:rsid w:val="009120E9"/>
    <w:rsid w:val="00945900"/>
    <w:rsid w:val="009C396C"/>
    <w:rsid w:val="00B572B4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9DC37"/>
  <w15:chartTrackingRefBased/>
  <w15:docId w15:val="{41501160-9244-4C16-9992-394E66A62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dia\AppData\Local\Microsoft\Office\16.0\DTS\en-US%7b934F20D4-9237-4F16-9E06-005BB0A82FCC%7d\%7b71AE1E24-044D-4B90-AE10-968EA053D90A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{71AE1E24-044D-4B90-AE10-968EA053D90A}tf16392796_win32.dotx</Template>
  <TotalTime>23</TotalTime>
  <Pages>3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Aghazadeh</dc:creator>
  <cp:keywords/>
  <dc:description/>
  <cp:lastModifiedBy>Hadi Aghazadeh</cp:lastModifiedBy>
  <cp:revision>2</cp:revision>
  <dcterms:created xsi:type="dcterms:W3CDTF">2023-04-19T14:18:00Z</dcterms:created>
  <dcterms:modified xsi:type="dcterms:W3CDTF">2023-04-19T14:42:00Z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a6af48a0-31fe-4ae3-aa94-78956d196773</vt:lpwstr>
  </property>
</Properties>
</file>